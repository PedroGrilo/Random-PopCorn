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23CC0" w14:textId="77777777" w:rsidR="00C6554A" w:rsidRPr="008B5277" w:rsidRDefault="007D5219" w:rsidP="00C6554A">
      <w:pPr>
        <w:pStyle w:val="Fotografia"/>
      </w:pPr>
      <w:r>
        <w:rPr>
          <w:noProof/>
        </w:rPr>
        <w:drawing>
          <wp:inline distT="0" distB="0" distL="0" distR="0" wp14:anchorId="43AAB42D" wp14:editId="06CF0661">
            <wp:extent cx="2733472" cy="3848519"/>
            <wp:effectExtent l="0" t="0" r="0" b="0"/>
            <wp:docPr id="1" name="Imagem 1" descr="Resultado de imagem para popcor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popcorn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28" cy="38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9759" w14:textId="77777777" w:rsidR="00C6554A" w:rsidRDefault="007D5219" w:rsidP="00C6554A">
      <w:pPr>
        <w:pStyle w:val="Ttulo"/>
      </w:pPr>
      <w:proofErr w:type="spellStart"/>
      <w:r>
        <w:t>Random</w:t>
      </w:r>
      <w:proofErr w:type="spellEnd"/>
      <w:r>
        <w:t xml:space="preserve"> </w:t>
      </w:r>
      <w:proofErr w:type="spellStart"/>
      <w:r>
        <w:t>PopCorn</w:t>
      </w:r>
      <w:proofErr w:type="spellEnd"/>
    </w:p>
    <w:p w14:paraId="64780613" w14:textId="77777777" w:rsidR="00C6554A" w:rsidRPr="00D5413C" w:rsidRDefault="007D5219" w:rsidP="00C6554A">
      <w:pPr>
        <w:pStyle w:val="Subttulo"/>
      </w:pPr>
      <w:r>
        <w:t>relatório</w:t>
      </w:r>
    </w:p>
    <w:p w14:paraId="6B8DF173" w14:textId="77777777" w:rsidR="00C6554A" w:rsidRDefault="007D5219" w:rsidP="00C6554A">
      <w:pPr>
        <w:pStyle w:val="InformaesdeContacto"/>
      </w:pPr>
      <w:r>
        <w:t>Pedro Grilo</w:t>
      </w:r>
      <w:r w:rsidR="00C6554A">
        <w:rPr>
          <w:lang w:bidi="pt-PT"/>
        </w:rPr>
        <w:t xml:space="preserve"> | </w:t>
      </w:r>
      <w:r w:rsidRPr="007D5219">
        <w:t>Programação e Integração de Serviços</w:t>
      </w:r>
      <w:r>
        <w:t xml:space="preserve"> | Docente: </w:t>
      </w:r>
      <w:proofErr w:type="spellStart"/>
      <w:r w:rsidRPr="007D5219">
        <w:t>Laercio</w:t>
      </w:r>
      <w:proofErr w:type="spellEnd"/>
      <w:r w:rsidRPr="007D5219">
        <w:t xml:space="preserve"> Júnior</w:t>
      </w:r>
      <w:r w:rsidR="00C6554A">
        <w:rPr>
          <w:lang w:bidi="pt-PT"/>
        </w:rPr>
        <w:br w:type="page"/>
      </w:r>
    </w:p>
    <w:p w14:paraId="3F74ADDB" w14:textId="77777777" w:rsidR="00C72D33" w:rsidRDefault="00C72D33" w:rsidP="00C72D33">
      <w:pPr>
        <w:pStyle w:val="Ttulo1"/>
        <w:jc w:val="both"/>
      </w:pPr>
    </w:p>
    <w:sdt>
      <w:sdtPr>
        <w:id w:val="-5323426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2"/>
          <w:szCs w:val="22"/>
          <w:lang w:eastAsia="en-US"/>
        </w:rPr>
      </w:sdtEndPr>
      <w:sdtContent>
        <w:p w14:paraId="7A3E85BE" w14:textId="77777777" w:rsidR="00C72D33" w:rsidRDefault="00C72D33">
          <w:pPr>
            <w:pStyle w:val="Cabealhodondice"/>
          </w:pPr>
          <w:r>
            <w:t>Conteúdo</w:t>
          </w:r>
        </w:p>
        <w:p w14:paraId="4B9DCC66" w14:textId="01FE50CF" w:rsidR="008349EE" w:rsidRDefault="00C72D33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349EE" w:rsidRPr="0021477A">
            <w:rPr>
              <w:rStyle w:val="Hiperligao"/>
              <w:noProof/>
            </w:rPr>
            <w:fldChar w:fldCharType="begin"/>
          </w:r>
          <w:r w:rsidR="008349EE" w:rsidRPr="0021477A">
            <w:rPr>
              <w:rStyle w:val="Hiperligao"/>
              <w:noProof/>
            </w:rPr>
            <w:instrText xml:space="preserve"> </w:instrText>
          </w:r>
          <w:r w:rsidR="008349EE">
            <w:rPr>
              <w:noProof/>
            </w:rPr>
            <w:instrText>HYPERLINK \l "_Toc30713525"</w:instrText>
          </w:r>
          <w:r w:rsidR="008349EE" w:rsidRPr="0021477A">
            <w:rPr>
              <w:rStyle w:val="Hiperligao"/>
              <w:noProof/>
            </w:rPr>
            <w:instrText xml:space="preserve"> </w:instrText>
          </w:r>
          <w:r w:rsidR="008349EE" w:rsidRPr="0021477A">
            <w:rPr>
              <w:rStyle w:val="Hiperligao"/>
              <w:noProof/>
            </w:rPr>
          </w:r>
          <w:r w:rsidR="008349EE" w:rsidRPr="0021477A">
            <w:rPr>
              <w:rStyle w:val="Hiperligao"/>
              <w:noProof/>
            </w:rPr>
            <w:fldChar w:fldCharType="separate"/>
          </w:r>
          <w:r w:rsidR="008349EE" w:rsidRPr="0021477A">
            <w:rPr>
              <w:rStyle w:val="Hiperligao"/>
              <w:noProof/>
            </w:rPr>
            <w:t>Descrição semi-detalhada do modelo de negócios</w:t>
          </w:r>
          <w:r w:rsidR="008349EE">
            <w:rPr>
              <w:noProof/>
              <w:webHidden/>
            </w:rPr>
            <w:tab/>
          </w:r>
          <w:r w:rsidR="008349EE">
            <w:rPr>
              <w:noProof/>
              <w:webHidden/>
            </w:rPr>
            <w:fldChar w:fldCharType="begin"/>
          </w:r>
          <w:r w:rsidR="008349EE">
            <w:rPr>
              <w:noProof/>
              <w:webHidden/>
            </w:rPr>
            <w:instrText xml:space="preserve"> PAGEREF _Toc30713525 \h </w:instrText>
          </w:r>
          <w:r w:rsidR="008349EE">
            <w:rPr>
              <w:noProof/>
              <w:webHidden/>
            </w:rPr>
          </w:r>
          <w:r w:rsidR="008349EE">
            <w:rPr>
              <w:noProof/>
              <w:webHidden/>
            </w:rPr>
            <w:fldChar w:fldCharType="separate"/>
          </w:r>
          <w:r w:rsidR="00DB2E8C">
            <w:rPr>
              <w:noProof/>
              <w:webHidden/>
            </w:rPr>
            <w:t>2</w:t>
          </w:r>
          <w:r w:rsidR="008349EE">
            <w:rPr>
              <w:noProof/>
              <w:webHidden/>
            </w:rPr>
            <w:fldChar w:fldCharType="end"/>
          </w:r>
          <w:r w:rsidR="008349EE" w:rsidRPr="0021477A">
            <w:rPr>
              <w:rStyle w:val="Hiperligao"/>
              <w:noProof/>
            </w:rPr>
            <w:fldChar w:fldCharType="end"/>
          </w:r>
        </w:p>
        <w:p w14:paraId="7FB740FD" w14:textId="7BED5FCF" w:rsidR="008349EE" w:rsidRDefault="008349EE">
          <w:pPr>
            <w:pStyle w:val="ndice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26" w:history="1">
            <w:r w:rsidRPr="0021477A">
              <w:rPr>
                <w:rStyle w:val="Hiperligao"/>
                <w:noProof/>
              </w:rPr>
              <w:t>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253E" w14:textId="70B0E548" w:rsidR="008349EE" w:rsidRDefault="008349EE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27" w:history="1">
            <w:r w:rsidRPr="0021477A">
              <w:rPr>
                <w:rStyle w:val="Hiperligao"/>
                <w:noProof/>
              </w:rPr>
              <w:t>Descrição das Bases de Dados e da integração ao nível da informação.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94C3" w14:textId="69622D95" w:rsidR="008349EE" w:rsidRDefault="008349EE">
          <w:pPr>
            <w:pStyle w:val="ndice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28" w:history="1">
            <w:r w:rsidRPr="0021477A">
              <w:rPr>
                <w:rStyle w:val="Hiperligao"/>
                <w:noProof/>
              </w:rPr>
              <w:t>Tabela 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1E37D" w14:textId="01118EED" w:rsidR="008349EE" w:rsidRDefault="008349EE">
          <w:pPr>
            <w:pStyle w:val="ndice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29" w:history="1">
            <w:r w:rsidRPr="0021477A">
              <w:rPr>
                <w:rStyle w:val="Hiperligao"/>
                <w:noProof/>
              </w:rPr>
              <w:t>Tabela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2CC4" w14:textId="63160A93" w:rsidR="008349EE" w:rsidRDefault="008349EE">
          <w:pPr>
            <w:pStyle w:val="ndice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30" w:history="1">
            <w:r w:rsidRPr="0021477A">
              <w:rPr>
                <w:rStyle w:val="Hiperligao"/>
                <w:noProof/>
              </w:rPr>
              <w:t>Tabela 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F4CE0" w14:textId="2C2C7F6B" w:rsidR="008349EE" w:rsidRDefault="008349EE">
          <w:pPr>
            <w:pStyle w:val="ndice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31" w:history="1">
            <w:r w:rsidRPr="0021477A">
              <w:rPr>
                <w:rStyle w:val="Hiperligao"/>
                <w:noProof/>
              </w:rPr>
              <w:t>Tabela account_profile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CF9E" w14:textId="0760AEBE" w:rsidR="008349EE" w:rsidRDefault="008349EE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32" w:history="1">
            <w:r w:rsidRPr="0021477A">
              <w:rPr>
                <w:rStyle w:val="Hiperligao"/>
                <w:noProof/>
              </w:rPr>
              <w:t>Especificação dos endpoints dos 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BA9E" w14:textId="12941ED5" w:rsidR="008349EE" w:rsidRDefault="008349EE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33" w:history="1">
            <w:r w:rsidRPr="0021477A">
              <w:rPr>
                <w:rStyle w:val="Hiperligao"/>
                <w:noProof/>
              </w:rPr>
              <w:t>Especificação e descrição técnica de outras soluções encontradas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FE31" w14:textId="6B73E0CC" w:rsidR="008349EE" w:rsidRDefault="008349EE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30713534" w:history="1">
            <w:r w:rsidRPr="0021477A">
              <w:rPr>
                <w:rStyle w:val="Hiperligao"/>
                <w:noProof/>
              </w:rPr>
              <w:t>Manual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E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5985" w14:textId="77777777" w:rsidR="00C72D33" w:rsidRDefault="00C72D33">
          <w:r>
            <w:rPr>
              <w:b/>
              <w:bCs/>
            </w:rPr>
            <w:fldChar w:fldCharType="end"/>
          </w:r>
        </w:p>
      </w:sdtContent>
    </w:sdt>
    <w:p w14:paraId="4247143D" w14:textId="77777777" w:rsidR="00C72D33" w:rsidRDefault="00C72D33">
      <w:pPr>
        <w:rPr>
          <w:rFonts w:asciiTheme="majorHAnsi" w:eastAsiaTheme="majorEastAsia" w:hAnsiTheme="majorHAnsi" w:cstheme="majorBidi"/>
          <w:color w:val="9D3511" w:themeColor="accent1" w:themeShade="BF"/>
          <w:sz w:val="32"/>
        </w:rPr>
      </w:pPr>
      <w:r>
        <w:br w:type="page"/>
      </w:r>
    </w:p>
    <w:p w14:paraId="3BE04898" w14:textId="77777777" w:rsidR="00C6554A" w:rsidRDefault="007D5219" w:rsidP="00C72D33">
      <w:pPr>
        <w:pStyle w:val="Ttulo1"/>
        <w:jc w:val="both"/>
      </w:pPr>
      <w:bookmarkStart w:id="1" w:name="_Toc30713525"/>
      <w:r>
        <w:lastRenderedPageBreak/>
        <w:t xml:space="preserve">Descrição </w:t>
      </w:r>
      <w:proofErr w:type="spellStart"/>
      <w:r>
        <w:t>semi-detalhada</w:t>
      </w:r>
      <w:proofErr w:type="spellEnd"/>
      <w:r>
        <w:t xml:space="preserve"> do modelo de negócios</w:t>
      </w:r>
      <w:bookmarkEnd w:id="1"/>
    </w:p>
    <w:p w14:paraId="264DC04B" w14:textId="77777777" w:rsidR="007D5219" w:rsidRDefault="007D5219" w:rsidP="00C72D33">
      <w:pPr>
        <w:spacing w:before="100" w:beforeAutospacing="1" w:after="100" w:afterAutospacing="1" w:line="360" w:lineRule="auto"/>
        <w:ind w:firstLine="720"/>
        <w:jc w:val="both"/>
      </w:pPr>
      <w:r>
        <w:t xml:space="preserve">A </w:t>
      </w:r>
      <w:proofErr w:type="spellStart"/>
      <w:r>
        <w:t>Random</w:t>
      </w:r>
      <w:proofErr w:type="spellEnd"/>
      <w:r>
        <w:t xml:space="preserve"> Popcorn</w:t>
      </w:r>
      <w:r>
        <w:t xml:space="preserve"> é uma empresa privada, fundada em</w:t>
      </w:r>
      <w:r>
        <w:t xml:space="preserve"> 2019.</w:t>
      </w:r>
    </w:p>
    <w:p w14:paraId="0FD6C541" w14:textId="77777777" w:rsidR="007D5219" w:rsidRDefault="007D5219" w:rsidP="00C72D33">
      <w:pPr>
        <w:spacing w:before="100" w:beforeAutospacing="1" w:after="100" w:afterAutospacing="1" w:line="360" w:lineRule="auto"/>
        <w:ind w:firstLine="720"/>
        <w:jc w:val="both"/>
      </w:pPr>
      <w:r>
        <w:t xml:space="preserve">A </w:t>
      </w:r>
      <w:proofErr w:type="spellStart"/>
      <w:r>
        <w:t>Random</w:t>
      </w:r>
      <w:proofErr w:type="spellEnd"/>
      <w:r>
        <w:t xml:space="preserve"> Popcorn</w:t>
      </w:r>
      <w:r>
        <w:t xml:space="preserve"> atende </w:t>
      </w:r>
      <w:r>
        <w:t>aos</w:t>
      </w:r>
      <w:r>
        <w:t xml:space="preserve"> clientes </w:t>
      </w:r>
      <w:r>
        <w:t xml:space="preserve">interessados </w:t>
      </w:r>
      <w:r>
        <w:t>e</w:t>
      </w:r>
      <w:r>
        <w:t>m assisti</w:t>
      </w:r>
      <w:r w:rsidR="0047603A">
        <w:t>r filmes.</w:t>
      </w:r>
      <w:r>
        <w:t xml:space="preserve"> O logotipo e a nossa marca contribuem para a nossa posição de </w:t>
      </w:r>
      <w:r w:rsidR="0047603A">
        <w:t>liderança</w:t>
      </w:r>
      <w:r>
        <w:t>.</w:t>
      </w:r>
    </w:p>
    <w:p w14:paraId="3D5A1772" w14:textId="77777777" w:rsidR="007D5219" w:rsidRDefault="007D5219" w:rsidP="00C72D33">
      <w:pPr>
        <w:pStyle w:val="Ttulo2"/>
        <w:spacing w:line="360" w:lineRule="auto"/>
        <w:ind w:left="720"/>
        <w:jc w:val="both"/>
      </w:pPr>
      <w:bookmarkStart w:id="2" w:name="_Toc30604445"/>
      <w:bookmarkStart w:id="3" w:name="_Toc30352034"/>
      <w:bookmarkStart w:id="4" w:name="_Toc30713526"/>
      <w:r>
        <w:t>Análise SWOT</w:t>
      </w:r>
      <w:bookmarkEnd w:id="2"/>
      <w:bookmarkEnd w:id="3"/>
      <w:bookmarkEnd w:id="4"/>
    </w:p>
    <w:p w14:paraId="4442392B" w14:textId="77777777" w:rsidR="007D5219" w:rsidRPr="0047603A" w:rsidRDefault="007D5219" w:rsidP="00C72D33">
      <w:pPr>
        <w:pStyle w:val="PargrafodaLista"/>
        <w:numPr>
          <w:ilvl w:val="0"/>
          <w:numId w:val="17"/>
        </w:numPr>
        <w:spacing w:line="360" w:lineRule="auto"/>
        <w:ind w:left="180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  <w:u w:val="single"/>
        </w:rPr>
        <w:t>Pontos Fortes:</w:t>
      </w:r>
    </w:p>
    <w:p w14:paraId="3B980EC6" w14:textId="77777777" w:rsidR="007D5219" w:rsidRPr="0047603A" w:rsidRDefault="007D5219" w:rsidP="00C72D33">
      <w:pPr>
        <w:pStyle w:val="PargrafodaLista"/>
        <w:numPr>
          <w:ilvl w:val="1"/>
          <w:numId w:val="17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 xml:space="preserve">Grande variedade de </w:t>
      </w:r>
      <w:r w:rsidR="0047603A" w:rsidRPr="0047603A">
        <w:rPr>
          <w:rFonts w:asciiTheme="majorHAnsi" w:hAnsiTheme="majorHAnsi"/>
        </w:rPr>
        <w:t>filmes</w:t>
      </w:r>
    </w:p>
    <w:p w14:paraId="537B87D6" w14:textId="77777777" w:rsidR="007D5219" w:rsidRPr="0047603A" w:rsidRDefault="007D5219" w:rsidP="00C72D33">
      <w:pPr>
        <w:pStyle w:val="PargrafodaLista"/>
        <w:numPr>
          <w:ilvl w:val="0"/>
          <w:numId w:val="18"/>
        </w:numPr>
        <w:spacing w:line="360" w:lineRule="auto"/>
        <w:ind w:left="2520"/>
        <w:jc w:val="both"/>
        <w:rPr>
          <w:rFonts w:asciiTheme="majorHAnsi" w:hAnsiTheme="majorHAnsi"/>
        </w:rPr>
      </w:pPr>
      <w:r w:rsidRPr="0047603A">
        <w:rPr>
          <w:rFonts w:asciiTheme="majorHAnsi" w:hAnsiTheme="majorHAnsi"/>
        </w:rPr>
        <w:t xml:space="preserve">Qualidade de </w:t>
      </w:r>
      <w:r w:rsidR="0047603A" w:rsidRPr="0047603A">
        <w:rPr>
          <w:rFonts w:asciiTheme="majorHAnsi" w:hAnsiTheme="majorHAnsi"/>
        </w:rPr>
        <w:t>design</w:t>
      </w:r>
    </w:p>
    <w:p w14:paraId="451708A4" w14:textId="77777777" w:rsidR="007D5219" w:rsidRPr="0047603A" w:rsidRDefault="007D5219" w:rsidP="00C72D33">
      <w:pPr>
        <w:pStyle w:val="PargrafodaLista"/>
        <w:numPr>
          <w:ilvl w:val="0"/>
          <w:numId w:val="18"/>
        </w:numPr>
        <w:spacing w:line="360" w:lineRule="auto"/>
        <w:ind w:left="2520"/>
        <w:jc w:val="both"/>
        <w:rPr>
          <w:rFonts w:asciiTheme="majorHAnsi" w:hAnsiTheme="majorHAnsi"/>
        </w:rPr>
      </w:pPr>
      <w:r w:rsidRPr="0047603A">
        <w:rPr>
          <w:rFonts w:asciiTheme="majorHAnsi" w:hAnsiTheme="majorHAnsi"/>
        </w:rPr>
        <w:t>Grande aposta na publicidade</w:t>
      </w:r>
    </w:p>
    <w:p w14:paraId="1FB344A3" w14:textId="77777777" w:rsidR="007D5219" w:rsidRPr="0047603A" w:rsidRDefault="007D5219" w:rsidP="00C72D33">
      <w:pPr>
        <w:pStyle w:val="PargrafodaLista"/>
        <w:numPr>
          <w:ilvl w:val="0"/>
          <w:numId w:val="19"/>
        </w:numPr>
        <w:spacing w:line="360" w:lineRule="auto"/>
        <w:ind w:left="180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  <w:u w:val="single"/>
        </w:rPr>
        <w:t>Pontos Francos:</w:t>
      </w:r>
    </w:p>
    <w:p w14:paraId="3B5CD883" w14:textId="77777777" w:rsidR="007D5219" w:rsidRPr="0047603A" w:rsidRDefault="0047603A" w:rsidP="00C72D33">
      <w:pPr>
        <w:pStyle w:val="PargrafodaLista"/>
        <w:numPr>
          <w:ilvl w:val="1"/>
          <w:numId w:val="19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>Faltam séries.</w:t>
      </w:r>
    </w:p>
    <w:p w14:paraId="73EAF560" w14:textId="77777777" w:rsidR="007D5219" w:rsidRPr="0047603A" w:rsidRDefault="007D5219" w:rsidP="00C72D33">
      <w:pPr>
        <w:pStyle w:val="PargrafodaLista"/>
        <w:numPr>
          <w:ilvl w:val="0"/>
          <w:numId w:val="19"/>
        </w:numPr>
        <w:spacing w:line="360" w:lineRule="auto"/>
        <w:ind w:left="180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  <w:u w:val="single"/>
        </w:rPr>
        <w:t>Oportunidades:</w:t>
      </w:r>
    </w:p>
    <w:p w14:paraId="17D45146" w14:textId="77777777" w:rsidR="007D5219" w:rsidRPr="0047603A" w:rsidRDefault="007D5219" w:rsidP="00C72D33">
      <w:pPr>
        <w:pStyle w:val="PargrafodaLista"/>
        <w:numPr>
          <w:ilvl w:val="1"/>
          <w:numId w:val="19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 xml:space="preserve">Aumentar a gama de </w:t>
      </w:r>
      <w:r w:rsidR="0047603A" w:rsidRPr="0047603A">
        <w:rPr>
          <w:rFonts w:asciiTheme="majorHAnsi" w:hAnsiTheme="majorHAnsi"/>
        </w:rPr>
        <w:t>filmes.</w:t>
      </w:r>
    </w:p>
    <w:p w14:paraId="473EA566" w14:textId="77777777" w:rsidR="007D5219" w:rsidRPr="0047603A" w:rsidRDefault="007D5219" w:rsidP="00C72D33">
      <w:pPr>
        <w:pStyle w:val="PargrafodaLista"/>
        <w:numPr>
          <w:ilvl w:val="1"/>
          <w:numId w:val="19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>Aumentar a notoriedade</w:t>
      </w:r>
    </w:p>
    <w:p w14:paraId="495C1205" w14:textId="77777777" w:rsidR="007D5219" w:rsidRPr="0047603A" w:rsidRDefault="007D5219" w:rsidP="00C72D33">
      <w:pPr>
        <w:pStyle w:val="PargrafodaLista"/>
        <w:numPr>
          <w:ilvl w:val="0"/>
          <w:numId w:val="19"/>
        </w:numPr>
        <w:spacing w:line="360" w:lineRule="auto"/>
        <w:ind w:left="180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  <w:u w:val="single"/>
        </w:rPr>
        <w:t>Ameaças:</w:t>
      </w:r>
    </w:p>
    <w:p w14:paraId="6C2C2D18" w14:textId="77777777" w:rsidR="007D5219" w:rsidRPr="0047603A" w:rsidRDefault="007D5219" w:rsidP="00C72D33">
      <w:pPr>
        <w:pStyle w:val="PargrafodaLista"/>
        <w:numPr>
          <w:ilvl w:val="1"/>
          <w:numId w:val="19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 xml:space="preserve">Forte concorrência no mercado </w:t>
      </w:r>
      <w:r w:rsidR="0047603A" w:rsidRPr="0047603A">
        <w:rPr>
          <w:rFonts w:asciiTheme="majorHAnsi" w:hAnsiTheme="majorHAnsi"/>
        </w:rPr>
        <w:t>online de aplicações de filmes</w:t>
      </w:r>
    </w:p>
    <w:p w14:paraId="75CAE568" w14:textId="77777777" w:rsidR="00C6554A" w:rsidRPr="0047603A" w:rsidRDefault="007D5219" w:rsidP="00C72D33">
      <w:pPr>
        <w:pStyle w:val="PargrafodaLista"/>
        <w:numPr>
          <w:ilvl w:val="1"/>
          <w:numId w:val="19"/>
        </w:numPr>
        <w:spacing w:line="360" w:lineRule="auto"/>
        <w:ind w:left="2520"/>
        <w:jc w:val="both"/>
        <w:rPr>
          <w:rFonts w:asciiTheme="majorHAnsi" w:hAnsiTheme="majorHAnsi"/>
          <w:u w:val="single"/>
        </w:rPr>
      </w:pPr>
      <w:r w:rsidRPr="0047603A">
        <w:rPr>
          <w:rFonts w:asciiTheme="majorHAnsi" w:hAnsiTheme="majorHAnsi"/>
        </w:rPr>
        <w:t>Grande aposta pela concorrência na publicidade</w:t>
      </w:r>
    </w:p>
    <w:p w14:paraId="03CFB202" w14:textId="77777777" w:rsidR="00A57AF5" w:rsidRDefault="00A57AF5" w:rsidP="00C72D33">
      <w:pPr>
        <w:jc w:val="both"/>
        <w:rPr>
          <w:rFonts w:asciiTheme="majorHAnsi" w:eastAsiaTheme="majorEastAsia" w:hAnsiTheme="majorHAnsi" w:cstheme="majorBidi"/>
          <w:color w:val="9D3511" w:themeColor="accent1" w:themeShade="BF"/>
          <w:sz w:val="32"/>
        </w:rPr>
      </w:pPr>
      <w:r>
        <w:br w:type="page"/>
      </w:r>
    </w:p>
    <w:p w14:paraId="51ECA781" w14:textId="77777777" w:rsidR="00C6554A" w:rsidRPr="00D5413C" w:rsidRDefault="0047603A" w:rsidP="00C72D33">
      <w:pPr>
        <w:pStyle w:val="Ttulo1"/>
        <w:jc w:val="both"/>
      </w:pPr>
      <w:bookmarkStart w:id="5" w:name="_Toc30713527"/>
      <w:r>
        <w:lastRenderedPageBreak/>
        <w:t>Descrição das Bases de Dados e da integração ao nível da informação.</w:t>
      </w:r>
      <w:bookmarkEnd w:id="5"/>
    </w:p>
    <w:p w14:paraId="7EE2E337" w14:textId="77777777" w:rsidR="002C74C0" w:rsidRDefault="0047603A" w:rsidP="00C72D33">
      <w:pPr>
        <w:jc w:val="both"/>
      </w:pPr>
      <w:r>
        <w:tab/>
        <w:t xml:space="preserve">A base de dados consiste em </w:t>
      </w:r>
      <w:r w:rsidR="00A57AF5">
        <w:t>4</w:t>
      </w:r>
      <w:r>
        <w:t xml:space="preserve"> tabelas principais, entre as quais:</w:t>
      </w:r>
    </w:p>
    <w:p w14:paraId="6133AFA3" w14:textId="77777777" w:rsidR="0047603A" w:rsidRPr="00A57AF5" w:rsidRDefault="0047603A" w:rsidP="00C72D33">
      <w:pPr>
        <w:pStyle w:val="PargrafodaLista"/>
        <w:numPr>
          <w:ilvl w:val="0"/>
          <w:numId w:val="22"/>
        </w:numPr>
        <w:jc w:val="both"/>
        <w:rPr>
          <w:rFonts w:asciiTheme="minorHAnsi" w:hAnsiTheme="minorHAnsi"/>
        </w:rPr>
      </w:pPr>
      <w:r w:rsidRPr="00A57AF5">
        <w:rPr>
          <w:rFonts w:asciiTheme="minorHAnsi" w:hAnsiTheme="minorHAnsi"/>
        </w:rPr>
        <w:t xml:space="preserve">Tabela </w:t>
      </w:r>
      <w:proofErr w:type="spellStart"/>
      <w:r w:rsidRPr="00A57AF5">
        <w:rPr>
          <w:rFonts w:asciiTheme="minorHAnsi" w:hAnsiTheme="minorHAnsi"/>
          <w:i/>
        </w:rPr>
        <w:t>Genre</w:t>
      </w:r>
      <w:proofErr w:type="spellEnd"/>
      <w:r w:rsidRPr="00A57AF5">
        <w:rPr>
          <w:rFonts w:asciiTheme="minorHAnsi" w:hAnsiTheme="minorHAnsi"/>
        </w:rPr>
        <w:t xml:space="preserve"> – constituída por um campo </w:t>
      </w:r>
      <w:r w:rsidRPr="00A57AF5">
        <w:rPr>
          <w:rFonts w:asciiTheme="minorHAnsi" w:hAnsiTheme="minorHAnsi"/>
          <w:i/>
        </w:rPr>
        <w:t>ID</w:t>
      </w:r>
      <w:r w:rsidRPr="00A57AF5">
        <w:rPr>
          <w:rFonts w:asciiTheme="minorHAnsi" w:hAnsiTheme="minorHAnsi"/>
        </w:rPr>
        <w:t xml:space="preserve">, e um campo </w:t>
      </w:r>
      <w:proofErr w:type="spellStart"/>
      <w:r w:rsidRPr="00A57AF5">
        <w:rPr>
          <w:rFonts w:asciiTheme="minorHAnsi" w:hAnsiTheme="minorHAnsi"/>
          <w:i/>
        </w:rPr>
        <w:t>Name</w:t>
      </w:r>
      <w:proofErr w:type="spellEnd"/>
      <w:r w:rsidRPr="00A57AF5">
        <w:rPr>
          <w:rFonts w:asciiTheme="minorHAnsi" w:hAnsiTheme="minorHAnsi"/>
        </w:rPr>
        <w:t>.</w:t>
      </w:r>
    </w:p>
    <w:p w14:paraId="16E5E765" w14:textId="77777777" w:rsidR="0047603A" w:rsidRPr="00A57AF5" w:rsidRDefault="0047603A" w:rsidP="00C72D33">
      <w:pPr>
        <w:pStyle w:val="PargrafodaLista"/>
        <w:numPr>
          <w:ilvl w:val="0"/>
          <w:numId w:val="22"/>
        </w:numPr>
        <w:jc w:val="both"/>
        <w:rPr>
          <w:rFonts w:asciiTheme="minorHAnsi" w:hAnsiTheme="minorHAnsi"/>
        </w:rPr>
      </w:pPr>
      <w:r w:rsidRPr="00A57AF5">
        <w:rPr>
          <w:rFonts w:asciiTheme="minorHAnsi" w:hAnsiTheme="minorHAnsi"/>
        </w:rPr>
        <w:t xml:space="preserve">Tabela </w:t>
      </w:r>
      <w:proofErr w:type="spellStart"/>
      <w:r w:rsidRPr="00A57AF5">
        <w:rPr>
          <w:rFonts w:asciiTheme="minorHAnsi" w:hAnsiTheme="minorHAnsi"/>
          <w:i/>
        </w:rPr>
        <w:t>Language</w:t>
      </w:r>
      <w:proofErr w:type="spellEnd"/>
      <w:r w:rsidRPr="00A57AF5">
        <w:rPr>
          <w:rFonts w:asciiTheme="minorHAnsi" w:hAnsiTheme="minorHAnsi"/>
          <w:i/>
        </w:rPr>
        <w:t xml:space="preserve"> – </w:t>
      </w:r>
      <w:r w:rsidRPr="00A57AF5">
        <w:rPr>
          <w:rFonts w:asciiTheme="minorHAnsi" w:hAnsiTheme="minorHAnsi"/>
        </w:rPr>
        <w:t xml:space="preserve">constituída por um campo </w:t>
      </w:r>
      <w:r w:rsidRPr="00A57AF5">
        <w:rPr>
          <w:rFonts w:asciiTheme="minorHAnsi" w:hAnsiTheme="minorHAnsi"/>
          <w:i/>
        </w:rPr>
        <w:t xml:space="preserve">ID, </w:t>
      </w:r>
      <w:r w:rsidRPr="00A57AF5">
        <w:rPr>
          <w:rFonts w:asciiTheme="minorHAnsi" w:hAnsiTheme="minorHAnsi"/>
        </w:rPr>
        <w:t xml:space="preserve">um campo </w:t>
      </w:r>
      <w:r w:rsidRPr="00A57AF5">
        <w:rPr>
          <w:rFonts w:asciiTheme="minorHAnsi" w:hAnsiTheme="minorHAnsi"/>
          <w:i/>
        </w:rPr>
        <w:t>Country</w:t>
      </w:r>
      <w:r w:rsidR="00A57AF5" w:rsidRPr="00A57AF5">
        <w:rPr>
          <w:rFonts w:asciiTheme="minorHAnsi" w:hAnsiTheme="minorHAnsi"/>
        </w:rPr>
        <w:t xml:space="preserve"> e um campo </w:t>
      </w:r>
      <w:proofErr w:type="spellStart"/>
      <w:r w:rsidR="00A57AF5" w:rsidRPr="00A57AF5">
        <w:rPr>
          <w:rFonts w:asciiTheme="minorHAnsi" w:hAnsiTheme="minorHAnsi"/>
          <w:i/>
        </w:rPr>
        <w:t>Language</w:t>
      </w:r>
      <w:proofErr w:type="spellEnd"/>
      <w:r w:rsidR="00A57AF5" w:rsidRPr="00A57AF5">
        <w:rPr>
          <w:rFonts w:asciiTheme="minorHAnsi" w:hAnsiTheme="minorHAnsi"/>
          <w:i/>
        </w:rPr>
        <w:t>.</w:t>
      </w:r>
    </w:p>
    <w:p w14:paraId="0CEAC5BE" w14:textId="77777777" w:rsidR="00A57AF5" w:rsidRPr="00A57AF5" w:rsidRDefault="00A57AF5" w:rsidP="00C72D33">
      <w:pPr>
        <w:pStyle w:val="PargrafodaLista"/>
        <w:numPr>
          <w:ilvl w:val="0"/>
          <w:numId w:val="22"/>
        </w:numPr>
        <w:jc w:val="both"/>
        <w:rPr>
          <w:rFonts w:asciiTheme="minorHAnsi" w:hAnsiTheme="minorHAnsi"/>
        </w:rPr>
      </w:pPr>
      <w:r w:rsidRPr="00A57AF5">
        <w:rPr>
          <w:rFonts w:asciiTheme="minorHAnsi" w:hAnsiTheme="minorHAnsi"/>
        </w:rPr>
        <w:t xml:space="preserve">Tabela </w:t>
      </w:r>
      <w:proofErr w:type="spellStart"/>
      <w:r w:rsidRPr="00A57AF5">
        <w:rPr>
          <w:rFonts w:asciiTheme="minorHAnsi" w:hAnsiTheme="minorHAnsi"/>
          <w:i/>
        </w:rPr>
        <w:t>Movie</w:t>
      </w:r>
      <w:proofErr w:type="spellEnd"/>
      <w:r w:rsidRPr="00A57AF5">
        <w:rPr>
          <w:rFonts w:asciiTheme="minorHAnsi" w:hAnsiTheme="minorHAnsi"/>
        </w:rPr>
        <w:t xml:space="preserve"> – constituída por um </w:t>
      </w:r>
      <w:proofErr w:type="spellStart"/>
      <w:r w:rsidRPr="00A57AF5">
        <w:rPr>
          <w:rFonts w:asciiTheme="minorHAnsi" w:hAnsiTheme="minorHAnsi"/>
          <w:i/>
        </w:rPr>
        <w:t>title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runtime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realease_date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genre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language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plot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rating_imdb</w:t>
      </w:r>
      <w:proofErr w:type="spellEnd"/>
      <w:r w:rsidRPr="00A57AF5">
        <w:rPr>
          <w:rFonts w:asciiTheme="minorHAnsi" w:hAnsiTheme="minorHAnsi"/>
        </w:rPr>
        <w:t xml:space="preserve"> e um </w:t>
      </w:r>
      <w:r w:rsidRPr="00A57AF5">
        <w:rPr>
          <w:rFonts w:asciiTheme="minorHAnsi" w:hAnsiTheme="minorHAnsi"/>
          <w:i/>
        </w:rPr>
        <w:t>poster</w:t>
      </w:r>
      <w:r w:rsidRPr="00A57AF5">
        <w:rPr>
          <w:rFonts w:asciiTheme="minorHAnsi" w:hAnsiTheme="minorHAnsi"/>
        </w:rPr>
        <w:t>.</w:t>
      </w:r>
    </w:p>
    <w:p w14:paraId="25B0B868" w14:textId="77777777" w:rsidR="00A57AF5" w:rsidRDefault="00A57AF5" w:rsidP="00C72D33">
      <w:pPr>
        <w:pStyle w:val="PargrafodaLista"/>
        <w:numPr>
          <w:ilvl w:val="0"/>
          <w:numId w:val="22"/>
        </w:numPr>
        <w:jc w:val="both"/>
        <w:rPr>
          <w:rFonts w:asciiTheme="minorHAnsi" w:hAnsiTheme="minorHAnsi"/>
        </w:rPr>
      </w:pPr>
      <w:r w:rsidRPr="00A57AF5">
        <w:rPr>
          <w:rFonts w:asciiTheme="minorHAnsi" w:hAnsiTheme="minorHAnsi"/>
        </w:rPr>
        <w:t xml:space="preserve">Tabela </w:t>
      </w:r>
      <w:proofErr w:type="spellStart"/>
      <w:r w:rsidRPr="00A57AF5">
        <w:rPr>
          <w:rFonts w:asciiTheme="minorHAnsi" w:hAnsiTheme="minorHAnsi"/>
          <w:i/>
        </w:rPr>
        <w:t>Account_Profile</w:t>
      </w:r>
      <w:proofErr w:type="spellEnd"/>
      <w:r w:rsidRPr="00A57AF5">
        <w:rPr>
          <w:rFonts w:asciiTheme="minorHAnsi" w:hAnsiTheme="minorHAnsi"/>
          <w:i/>
        </w:rPr>
        <w:t xml:space="preserve"> </w:t>
      </w:r>
      <w:r w:rsidRPr="00A57AF5">
        <w:rPr>
          <w:rFonts w:asciiTheme="minorHAnsi" w:hAnsiTheme="minorHAnsi"/>
        </w:rPr>
        <w:t xml:space="preserve">– constituída por um </w:t>
      </w:r>
      <w:r w:rsidRPr="00A57AF5">
        <w:rPr>
          <w:rFonts w:asciiTheme="minorHAnsi" w:hAnsiTheme="minorHAnsi"/>
          <w:i/>
        </w:rPr>
        <w:t xml:space="preserve">user, </w:t>
      </w:r>
      <w:proofErr w:type="spellStart"/>
      <w:r w:rsidRPr="00A57AF5">
        <w:rPr>
          <w:rFonts w:asciiTheme="minorHAnsi" w:hAnsiTheme="minorHAnsi"/>
          <w:i/>
        </w:rPr>
        <w:t>locality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picture</w:t>
      </w:r>
      <w:proofErr w:type="spellEnd"/>
      <w:r w:rsidRPr="00A57AF5">
        <w:rPr>
          <w:rFonts w:asciiTheme="minorHAnsi" w:hAnsiTheme="minorHAnsi"/>
          <w:i/>
        </w:rPr>
        <w:t xml:space="preserve">, </w:t>
      </w:r>
      <w:proofErr w:type="spellStart"/>
      <w:r w:rsidRPr="00A57AF5">
        <w:rPr>
          <w:rFonts w:asciiTheme="minorHAnsi" w:hAnsiTheme="minorHAnsi"/>
          <w:i/>
        </w:rPr>
        <w:t>movies</w:t>
      </w:r>
      <w:proofErr w:type="spellEnd"/>
      <w:r w:rsidRPr="00A57AF5">
        <w:rPr>
          <w:rFonts w:asciiTheme="minorHAnsi" w:hAnsiTheme="minorHAnsi"/>
          <w:i/>
        </w:rPr>
        <w:t xml:space="preserve"> e </w:t>
      </w:r>
      <w:proofErr w:type="spellStart"/>
      <w:r w:rsidRPr="00A57AF5">
        <w:rPr>
          <w:rFonts w:asciiTheme="minorHAnsi" w:hAnsiTheme="minorHAnsi"/>
          <w:i/>
        </w:rPr>
        <w:t>watched_movies</w:t>
      </w:r>
      <w:proofErr w:type="spellEnd"/>
      <w:r w:rsidRPr="00A57AF5">
        <w:rPr>
          <w:rFonts w:asciiTheme="minorHAnsi" w:hAnsiTheme="minorHAnsi"/>
        </w:rPr>
        <w:t>.</w:t>
      </w:r>
    </w:p>
    <w:p w14:paraId="079F31F8" w14:textId="77777777" w:rsidR="00A57AF5" w:rsidRDefault="00A57AF5" w:rsidP="00C72D33">
      <w:pPr>
        <w:pStyle w:val="Ttulo2"/>
        <w:jc w:val="both"/>
      </w:pPr>
      <w:bookmarkStart w:id="6" w:name="_Toc30713528"/>
      <w:r>
        <w:t>Tabela genre</w:t>
      </w:r>
      <w:bookmarkEnd w:id="6"/>
    </w:p>
    <w:p w14:paraId="014CB5D0" w14:textId="77777777" w:rsidR="00A57AF5" w:rsidRDefault="00A57AF5" w:rsidP="00C72D33">
      <w:pPr>
        <w:ind w:firstLine="720"/>
        <w:jc w:val="both"/>
      </w:pPr>
      <w:r>
        <w:t>É responsável para definir o tipo de género do filme.</w:t>
      </w:r>
    </w:p>
    <w:p w14:paraId="76E7A14F" w14:textId="77777777" w:rsidR="00A57AF5" w:rsidRDefault="00A57AF5" w:rsidP="00C72D33">
      <w:pPr>
        <w:pStyle w:val="Ttulo2"/>
        <w:jc w:val="both"/>
      </w:pPr>
      <w:bookmarkStart w:id="7" w:name="_Toc30713529"/>
      <w:r>
        <w:t>Tabela language</w:t>
      </w:r>
      <w:bookmarkEnd w:id="7"/>
    </w:p>
    <w:p w14:paraId="2F244F1C" w14:textId="77777777" w:rsidR="00A57AF5" w:rsidRDefault="00A57AF5" w:rsidP="00C72D33">
      <w:pPr>
        <w:ind w:firstLine="720"/>
        <w:jc w:val="both"/>
      </w:pPr>
      <w:r>
        <w:t>É responsável por definir o tipo de linguagem do filme e o seu país.</w:t>
      </w:r>
    </w:p>
    <w:p w14:paraId="1EFBAA7C" w14:textId="77777777" w:rsidR="00A57AF5" w:rsidRDefault="00A57AF5" w:rsidP="00C72D33">
      <w:pPr>
        <w:pStyle w:val="Ttulo2"/>
        <w:jc w:val="both"/>
      </w:pPr>
      <w:bookmarkStart w:id="8" w:name="_Toc30713530"/>
      <w:r>
        <w:t>Tabela movie</w:t>
      </w:r>
      <w:bookmarkEnd w:id="8"/>
    </w:p>
    <w:p w14:paraId="37C80B33" w14:textId="77777777" w:rsidR="00A57AF5" w:rsidRDefault="00A57AF5" w:rsidP="00C72D33">
      <w:pPr>
        <w:ind w:firstLine="720"/>
        <w:jc w:val="both"/>
      </w:pPr>
      <w:r>
        <w:t xml:space="preserve">É responsável por armazenar os filmes e os seus respetivos atributos (titulo, duração, </w:t>
      </w:r>
      <w:r w:rsidR="00775E8D">
        <w:t>data de lançamento, género, língua de origem, sinopse, classificação IMDB, e um poster.</w:t>
      </w:r>
    </w:p>
    <w:p w14:paraId="10626731" w14:textId="77777777" w:rsidR="00775E8D" w:rsidRDefault="00775E8D" w:rsidP="00C72D33">
      <w:pPr>
        <w:pStyle w:val="Ttulo2"/>
        <w:jc w:val="both"/>
      </w:pPr>
      <w:bookmarkStart w:id="9" w:name="_Toc30713531"/>
      <w:r>
        <w:t>Tabela account_profile</w:t>
      </w:r>
      <w:bookmarkEnd w:id="9"/>
    </w:p>
    <w:p w14:paraId="2A1D771A" w14:textId="77777777" w:rsidR="00775E8D" w:rsidRDefault="00775E8D" w:rsidP="00C72D33">
      <w:pPr>
        <w:jc w:val="both"/>
      </w:pPr>
      <w:r>
        <w:tab/>
        <w:t>É responsável por armazenar todos os perfis de utilizadores e o seus respetivos filmes e filmes vistos.</w:t>
      </w:r>
    </w:p>
    <w:p w14:paraId="476EF20B" w14:textId="77777777" w:rsidR="00775E8D" w:rsidRDefault="00775E8D" w:rsidP="00C72D33">
      <w:pPr>
        <w:jc w:val="both"/>
        <w:rPr>
          <w:rFonts w:asciiTheme="majorHAnsi" w:eastAsiaTheme="majorEastAsia" w:hAnsiTheme="majorHAnsi" w:cstheme="majorBidi"/>
          <w:color w:val="9D3511" w:themeColor="accent1" w:themeShade="BF"/>
          <w:sz w:val="32"/>
        </w:rPr>
      </w:pPr>
      <w:r>
        <w:br w:type="page"/>
      </w:r>
    </w:p>
    <w:p w14:paraId="0648626C" w14:textId="77777777" w:rsidR="00775E8D" w:rsidRDefault="00775E8D" w:rsidP="00C72D33">
      <w:pPr>
        <w:pStyle w:val="Ttulo1"/>
        <w:jc w:val="both"/>
      </w:pPr>
      <w:bookmarkStart w:id="10" w:name="_Toc30713532"/>
      <w:r>
        <w:lastRenderedPageBreak/>
        <w:t xml:space="preserve">Especificação dos </w:t>
      </w:r>
      <w:proofErr w:type="spellStart"/>
      <w:r>
        <w:t>endpoints</w:t>
      </w:r>
      <w:proofErr w:type="spellEnd"/>
      <w:r>
        <w:t xml:space="preserve"> dos </w:t>
      </w:r>
      <w:proofErr w:type="spellStart"/>
      <w:r>
        <w:t>webservices</w:t>
      </w:r>
      <w:bookmarkEnd w:id="10"/>
      <w:proofErr w:type="spellEnd"/>
    </w:p>
    <w:p w14:paraId="21F47538" w14:textId="77777777" w:rsidR="00C72D33" w:rsidRDefault="00775E8D" w:rsidP="00C72D33">
      <w:pPr>
        <w:ind w:firstLine="720"/>
        <w:jc w:val="both"/>
      </w:pPr>
      <w:r>
        <w:t xml:space="preserve">Não foram usados </w:t>
      </w:r>
      <w:proofErr w:type="spellStart"/>
      <w:r w:rsidRPr="00C72D33">
        <w:rPr>
          <w:i/>
        </w:rPr>
        <w:t>endpoints</w:t>
      </w:r>
      <w:proofErr w:type="spellEnd"/>
      <w:r>
        <w:t xml:space="preserve"> exteriores. </w:t>
      </w:r>
    </w:p>
    <w:p w14:paraId="3A41B0B9" w14:textId="77777777" w:rsidR="00C72D33" w:rsidRPr="00C72D33" w:rsidRDefault="00775E8D" w:rsidP="00C72D33">
      <w:pPr>
        <w:ind w:firstLine="720"/>
        <w:jc w:val="both"/>
      </w:pPr>
      <w:r>
        <w:t xml:space="preserve">O único </w:t>
      </w:r>
      <w:proofErr w:type="spellStart"/>
      <w:r w:rsidRPr="00C72D33">
        <w:rPr>
          <w:i/>
        </w:rPr>
        <w:t>endpoint</w:t>
      </w:r>
      <w:proofErr w:type="spellEnd"/>
      <w:r>
        <w:t xml:space="preserve"> existente é criado na </w:t>
      </w:r>
      <w:proofErr w:type="spellStart"/>
      <w:r w:rsidRPr="00C72D33">
        <w:rPr>
          <w:i/>
        </w:rPr>
        <w:t>framework</w:t>
      </w:r>
      <w:proofErr w:type="spellEnd"/>
      <w:r>
        <w:t xml:space="preserve"> com </w:t>
      </w:r>
      <w:proofErr w:type="spellStart"/>
      <w:r w:rsidRPr="00C72D33">
        <w:rPr>
          <w:i/>
        </w:rPr>
        <w:t>Rest</w:t>
      </w:r>
      <w:proofErr w:type="spellEnd"/>
      <w:r w:rsidRPr="00C72D33">
        <w:rPr>
          <w:i/>
        </w:rPr>
        <w:t xml:space="preserve"> Framework</w:t>
      </w:r>
      <w:r w:rsidR="00C72D33">
        <w:t xml:space="preserve">, e é útil para dar </w:t>
      </w:r>
      <w:proofErr w:type="spellStart"/>
      <w:r w:rsidR="00C72D33">
        <w:rPr>
          <w:i/>
        </w:rPr>
        <w:t>request</w:t>
      </w:r>
      <w:proofErr w:type="spellEnd"/>
      <w:r w:rsidR="00C72D33">
        <w:t xml:space="preserve"> para obter filmes randomizados.</w:t>
      </w:r>
    </w:p>
    <w:p w14:paraId="052578B6" w14:textId="77777777" w:rsidR="00C72D33" w:rsidRDefault="00C72D33" w:rsidP="00C72D33">
      <w:pPr>
        <w:pStyle w:val="Ttulo1"/>
        <w:jc w:val="both"/>
      </w:pPr>
      <w:bookmarkStart w:id="11" w:name="_Toc30713533"/>
      <w:r>
        <w:t>Especificação e descrição técnica de outras soluções encontradas</w:t>
      </w:r>
      <w:bookmarkEnd w:id="11"/>
    </w:p>
    <w:p w14:paraId="099486E2" w14:textId="77777777" w:rsidR="00C72D33" w:rsidRDefault="00C72D33" w:rsidP="00C72D33">
      <w:r>
        <w:tab/>
        <w:t xml:space="preserve">Esta aplicação web poderia ser feita também em </w:t>
      </w:r>
      <w:r>
        <w:rPr>
          <w:i/>
        </w:rPr>
        <w:t xml:space="preserve">Node.JS </w:t>
      </w:r>
      <w:r>
        <w:t xml:space="preserve">com </w:t>
      </w:r>
      <w:r>
        <w:rPr>
          <w:i/>
        </w:rPr>
        <w:t>Express¸</w:t>
      </w:r>
      <w:r>
        <w:t xml:space="preserve"> uma </w:t>
      </w:r>
      <w:proofErr w:type="spellStart"/>
      <w:r>
        <w:rPr>
          <w:i/>
        </w:rPr>
        <w:t>framework</w:t>
      </w:r>
      <w:proofErr w:type="spellEnd"/>
      <w:r>
        <w:t xml:space="preserve"> do JavaScript.</w:t>
      </w:r>
    </w:p>
    <w:p w14:paraId="22073863" w14:textId="77777777" w:rsidR="00C72D33" w:rsidRPr="00C72D33" w:rsidRDefault="00C72D33" w:rsidP="00C72D33">
      <w:r>
        <w:tab/>
        <w:t xml:space="preserve">Poderia também ser desenvolvido em C# com a </w:t>
      </w:r>
      <w:proofErr w:type="spellStart"/>
      <w:r>
        <w:rPr>
          <w:i/>
        </w:rPr>
        <w:t>framework</w:t>
      </w:r>
      <w:proofErr w:type="spellEnd"/>
      <w:r>
        <w:t xml:space="preserve"> ASP.NET.</w:t>
      </w:r>
    </w:p>
    <w:p w14:paraId="0A0AEEDB" w14:textId="77777777" w:rsidR="00C72D33" w:rsidRPr="00C72D33" w:rsidRDefault="00C72D33" w:rsidP="00C72D33"/>
    <w:p w14:paraId="607A0692" w14:textId="77777777" w:rsidR="00C72D33" w:rsidRDefault="00C72D33" w:rsidP="00C72D33">
      <w:pPr>
        <w:pStyle w:val="Ttulo1"/>
      </w:pPr>
      <w:bookmarkStart w:id="12" w:name="_Toc3071353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DB37DA" wp14:editId="04FA7C24">
                <wp:simplePos x="0" y="0"/>
                <wp:positionH relativeFrom="margin">
                  <wp:align>center</wp:align>
                </wp:positionH>
                <wp:positionV relativeFrom="paragraph">
                  <wp:posOffset>3656965</wp:posOffset>
                </wp:positionV>
                <wp:extent cx="2360930" cy="1404620"/>
                <wp:effectExtent l="0" t="0" r="0" b="44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5856D" w14:textId="77777777" w:rsidR="00C72D33" w:rsidRDefault="00C72D33" w:rsidP="00C72D33">
                            <w:pPr>
                              <w:jc w:val="center"/>
                            </w:pPr>
                            <w:r>
                              <w:t>Fig.1 Página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DB37D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287.95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" filled="f" stroked="f">
                <v:textbox style="mso-fit-shape-to-text:t">
                  <w:txbxContent>
                    <w:p w14:paraId="1825856D" w14:textId="77777777" w:rsidR="00C72D33" w:rsidRDefault="00C72D33" w:rsidP="00C72D33">
                      <w:pPr>
                        <w:jc w:val="center"/>
                      </w:pPr>
                      <w:r>
                        <w:t>Fig.1 Página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87931AB" wp14:editId="7C73369F">
            <wp:simplePos x="0" y="0"/>
            <wp:positionH relativeFrom="margin">
              <wp:align>center</wp:align>
            </wp:positionH>
            <wp:positionV relativeFrom="paragraph">
              <wp:posOffset>911860</wp:posOffset>
            </wp:positionV>
            <wp:extent cx="5274310" cy="2564765"/>
            <wp:effectExtent l="152400" t="152400" r="364490" b="368935"/>
            <wp:wrapTight wrapText="bothSides">
              <wp:wrapPolygon edited="0">
                <wp:start x="312" y="-1283"/>
                <wp:lineTo x="-624" y="-963"/>
                <wp:lineTo x="-546" y="22301"/>
                <wp:lineTo x="780" y="24547"/>
                <wp:lineTo x="21610" y="24547"/>
                <wp:lineTo x="21688" y="24226"/>
                <wp:lineTo x="22937" y="22301"/>
                <wp:lineTo x="23015" y="1604"/>
                <wp:lineTo x="22078" y="-802"/>
                <wp:lineTo x="22000" y="-1283"/>
                <wp:lineTo x="312" y="-1283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Manual de Utilizador</w:t>
      </w:r>
      <w:bookmarkEnd w:id="12"/>
    </w:p>
    <w:p w14:paraId="445B0606" w14:textId="77777777" w:rsidR="00C72D33" w:rsidRPr="00C72D33" w:rsidRDefault="00C72D33" w:rsidP="00C72D33">
      <w:pPr>
        <w:ind w:firstLine="720"/>
      </w:pPr>
    </w:p>
    <w:p w14:paraId="7302FF19" w14:textId="77777777" w:rsidR="00C72D33" w:rsidRDefault="00C72D33">
      <w:r>
        <w:br w:type="page"/>
      </w:r>
    </w:p>
    <w:p w14:paraId="55016A00" w14:textId="77777777" w:rsidR="00A57AF5" w:rsidRDefault="008349EE" w:rsidP="00A57AF5">
      <w:pPr>
        <w:pStyle w:val="PargrafodaLista"/>
        <w:ind w:left="1440"/>
        <w:rPr>
          <w:rFonts w:asciiTheme="minorHAnsi" w:hAnsi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B2238B8" wp14:editId="2AE6BDF1">
            <wp:simplePos x="0" y="0"/>
            <wp:positionH relativeFrom="margin">
              <wp:align>center</wp:align>
            </wp:positionH>
            <wp:positionV relativeFrom="paragraph">
              <wp:posOffset>3800447</wp:posOffset>
            </wp:positionV>
            <wp:extent cx="5274310" cy="2577465"/>
            <wp:effectExtent l="152400" t="152400" r="364490" b="356235"/>
            <wp:wrapTight wrapText="bothSides">
              <wp:wrapPolygon edited="0">
                <wp:start x="312" y="-1277"/>
                <wp:lineTo x="-624" y="-958"/>
                <wp:lineTo x="-546" y="22191"/>
                <wp:lineTo x="780" y="24426"/>
                <wp:lineTo x="21610" y="24426"/>
                <wp:lineTo x="21688" y="24106"/>
                <wp:lineTo x="22937" y="22191"/>
                <wp:lineTo x="23015" y="1596"/>
                <wp:lineTo x="22078" y="-798"/>
                <wp:lineTo x="22000" y="-1277"/>
                <wp:lineTo x="312" y="-1277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72D3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6FD4F5" wp14:editId="1F49791F">
                <wp:simplePos x="0" y="0"/>
                <wp:positionH relativeFrom="margin">
                  <wp:align>center</wp:align>
                </wp:positionH>
                <wp:positionV relativeFrom="paragraph">
                  <wp:posOffset>2876273</wp:posOffset>
                </wp:positionV>
                <wp:extent cx="2360930" cy="1404620"/>
                <wp:effectExtent l="0" t="0" r="0" b="444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91F6C" w14:textId="77777777" w:rsidR="00C72D33" w:rsidRDefault="00C72D33" w:rsidP="00C72D33">
                            <w:pPr>
                              <w:jc w:val="center"/>
                            </w:pPr>
                            <w:r>
                              <w:t>Fig</w:t>
                            </w:r>
                            <w:r>
                              <w:t>.2</w:t>
                            </w:r>
                            <w:r>
                              <w:t xml:space="preserve"> Página</w:t>
                            </w:r>
                            <w:r w:rsidR="008349EE">
                              <w:t xml:space="preserve"> do utilizador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FD4F5" id="_x0000_s1027" type="#_x0000_t202" style="position:absolute;left:0;text-align:left;margin-left:0;margin-top:226.5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" filled="f" stroked="f">
                <v:textbox style="mso-fit-shape-to-text:t">
                  <w:txbxContent>
                    <w:p w14:paraId="27591F6C" w14:textId="77777777" w:rsidR="00C72D33" w:rsidRDefault="00C72D33" w:rsidP="00C72D33">
                      <w:pPr>
                        <w:jc w:val="center"/>
                      </w:pPr>
                      <w:r>
                        <w:t>Fig</w:t>
                      </w:r>
                      <w:r>
                        <w:t>.2</w:t>
                      </w:r>
                      <w:r>
                        <w:t xml:space="preserve"> Página</w:t>
                      </w:r>
                      <w:r w:rsidR="008349EE">
                        <w:t xml:space="preserve"> do utilizador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2D33">
        <w:rPr>
          <w:noProof/>
        </w:rPr>
        <w:drawing>
          <wp:anchor distT="0" distB="0" distL="114300" distR="114300" simplePos="0" relativeHeight="251661312" behindDoc="1" locked="0" layoutInCell="1" allowOverlap="1" wp14:anchorId="1DC098D9" wp14:editId="00B4733C">
            <wp:simplePos x="0" y="0"/>
            <wp:positionH relativeFrom="margin">
              <wp:align>center</wp:align>
            </wp:positionH>
            <wp:positionV relativeFrom="paragraph">
              <wp:posOffset>152428</wp:posOffset>
            </wp:positionV>
            <wp:extent cx="5274310" cy="2515870"/>
            <wp:effectExtent l="152400" t="152400" r="364490" b="360680"/>
            <wp:wrapTight wrapText="bothSides">
              <wp:wrapPolygon edited="0">
                <wp:start x="312" y="-1308"/>
                <wp:lineTo x="-624" y="-981"/>
                <wp:lineTo x="-546" y="22734"/>
                <wp:lineTo x="702" y="24206"/>
                <wp:lineTo x="780" y="24533"/>
                <wp:lineTo x="21610" y="24533"/>
                <wp:lineTo x="21688" y="24206"/>
                <wp:lineTo x="22859" y="22734"/>
                <wp:lineTo x="23015" y="19954"/>
                <wp:lineTo x="23015" y="1636"/>
                <wp:lineTo x="22078" y="-818"/>
                <wp:lineTo x="22000" y="-1308"/>
                <wp:lineTo x="312" y="-1308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24C6F06" w14:textId="77777777" w:rsidR="008349EE" w:rsidRPr="008349EE" w:rsidRDefault="008349EE" w:rsidP="008349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CCCADAA" wp14:editId="132F3824">
                <wp:simplePos x="0" y="0"/>
                <wp:positionH relativeFrom="margin">
                  <wp:align>center</wp:align>
                </wp:positionH>
                <wp:positionV relativeFrom="paragraph">
                  <wp:posOffset>3242724</wp:posOffset>
                </wp:positionV>
                <wp:extent cx="2360930" cy="1404620"/>
                <wp:effectExtent l="0" t="0" r="0" b="4445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3F183" w14:textId="77777777" w:rsidR="008349EE" w:rsidRDefault="008349EE" w:rsidP="008349EE">
                            <w:pPr>
                              <w:jc w:val="center"/>
                            </w:pPr>
                            <w:r>
                              <w:t>Fig.</w:t>
                            </w:r>
                            <w:r>
                              <w:t>3 Página de registo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CCADAA" id="_x0000_s1028" type="#_x0000_t202" style="position:absolute;margin-left:0;margin-top:255.35pt;width:185.9pt;height:110.6pt;z-index:251666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" filled="f" stroked="f">
                <v:textbox style="mso-fit-shape-to-text:t">
                  <w:txbxContent>
                    <w:p w14:paraId="1213F183" w14:textId="77777777" w:rsidR="008349EE" w:rsidRDefault="008349EE" w:rsidP="008349EE">
                      <w:pPr>
                        <w:jc w:val="center"/>
                      </w:pPr>
                      <w:r>
                        <w:t>Fig.</w:t>
                      </w:r>
                      <w:r>
                        <w:t>3 Página de registo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4BF7AC" w14:textId="77777777" w:rsidR="008349EE" w:rsidRPr="008349EE" w:rsidRDefault="008349EE" w:rsidP="008349EE">
      <w:pPr>
        <w:tabs>
          <w:tab w:val="left" w:pos="2304"/>
        </w:tabs>
      </w:pPr>
      <w:r>
        <w:tab/>
      </w:r>
    </w:p>
    <w:p w14:paraId="326947B1" w14:textId="77777777" w:rsidR="008349EE" w:rsidRPr="008349EE" w:rsidRDefault="008349EE" w:rsidP="008349EE"/>
    <w:p w14:paraId="0BF032B6" w14:textId="77777777" w:rsidR="008349EE" w:rsidRPr="008349EE" w:rsidRDefault="008349EE" w:rsidP="008349EE"/>
    <w:p w14:paraId="18D628B1" w14:textId="77777777" w:rsidR="008349EE" w:rsidRPr="008349EE" w:rsidRDefault="008349EE" w:rsidP="008349EE"/>
    <w:p w14:paraId="6AE3C718" w14:textId="77777777" w:rsidR="008349EE" w:rsidRPr="008349EE" w:rsidRDefault="008349EE" w:rsidP="008349EE"/>
    <w:p w14:paraId="3F59D7C8" w14:textId="77777777" w:rsidR="008349EE" w:rsidRPr="008349EE" w:rsidRDefault="008349EE" w:rsidP="008349E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AF3E1D0" wp14:editId="792AD56E">
                <wp:simplePos x="0" y="0"/>
                <wp:positionH relativeFrom="margin">
                  <wp:align>center</wp:align>
                </wp:positionH>
                <wp:positionV relativeFrom="paragraph">
                  <wp:posOffset>3075001</wp:posOffset>
                </wp:positionV>
                <wp:extent cx="2360930" cy="1404620"/>
                <wp:effectExtent l="0" t="0" r="0" b="444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18CA6" w14:textId="77777777" w:rsidR="008349EE" w:rsidRDefault="008349EE" w:rsidP="008349EE">
                            <w:pPr>
                              <w:jc w:val="center"/>
                            </w:pPr>
                            <w:r>
                              <w:t>Fig.</w:t>
                            </w:r>
                            <w:r>
                              <w:t>4</w:t>
                            </w:r>
                            <w:r>
                              <w:t xml:space="preserve"> Página de </w:t>
                            </w:r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3E1D0" id="_x0000_s1029" type="#_x0000_t202" style="position:absolute;margin-left:0;margin-top:242.15pt;width:185.9pt;height:110.6pt;z-index:25166950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" filled="f" stroked="f">
                <v:textbox style="mso-fit-shape-to-text:t">
                  <w:txbxContent>
                    <w:p w14:paraId="7FC18CA6" w14:textId="77777777" w:rsidR="008349EE" w:rsidRDefault="008349EE" w:rsidP="008349EE">
                      <w:pPr>
                        <w:jc w:val="center"/>
                      </w:pPr>
                      <w:r>
                        <w:t>Fig.</w:t>
                      </w:r>
                      <w:r>
                        <w:t>4</w:t>
                      </w:r>
                      <w:r>
                        <w:t xml:space="preserve"> Página de </w:t>
                      </w:r>
                      <w:r>
                        <w:t>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B4ADA50" wp14:editId="01A62AEC">
            <wp:simplePos x="0" y="0"/>
            <wp:positionH relativeFrom="column">
              <wp:posOffset>1988</wp:posOffset>
            </wp:positionH>
            <wp:positionV relativeFrom="paragraph">
              <wp:posOffset>0</wp:posOffset>
            </wp:positionV>
            <wp:extent cx="5274310" cy="2566035"/>
            <wp:effectExtent l="152400" t="152400" r="364490" b="367665"/>
            <wp:wrapTight wrapText="bothSides">
              <wp:wrapPolygon edited="0">
                <wp:start x="312" y="-1283"/>
                <wp:lineTo x="-624" y="-962"/>
                <wp:lineTo x="-546" y="22290"/>
                <wp:lineTo x="780" y="24535"/>
                <wp:lineTo x="21610" y="24535"/>
                <wp:lineTo x="21688" y="24214"/>
                <wp:lineTo x="22937" y="22290"/>
                <wp:lineTo x="23015" y="1604"/>
                <wp:lineTo x="22078" y="-802"/>
                <wp:lineTo x="22000" y="-1283"/>
                <wp:lineTo x="312" y="-1283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B7FB6E" w14:textId="77777777" w:rsidR="008349EE" w:rsidRPr="008349EE" w:rsidRDefault="008349EE" w:rsidP="008349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F3732BC" wp14:editId="13A23516">
                <wp:simplePos x="0" y="0"/>
                <wp:positionH relativeFrom="margin">
                  <wp:align>center</wp:align>
                </wp:positionH>
                <wp:positionV relativeFrom="paragraph">
                  <wp:posOffset>3382038</wp:posOffset>
                </wp:positionV>
                <wp:extent cx="2737485" cy="1404620"/>
                <wp:effectExtent l="0" t="0" r="0" b="444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74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691BB" w14:textId="77777777" w:rsidR="008349EE" w:rsidRDefault="008349EE" w:rsidP="008349EE">
                            <w:pPr>
                              <w:jc w:val="center"/>
                            </w:pPr>
                            <w:r>
                              <w:t>Fig.</w:t>
                            </w:r>
                            <w:r>
                              <w:t>5</w:t>
                            </w:r>
                            <w:r>
                              <w:t xml:space="preserve"> Página </w:t>
                            </w:r>
                            <w:r>
                              <w:t xml:space="preserve">Inicial – 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Filme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3732BC" id="_x0000_s1030" type="#_x0000_t202" style="position:absolute;margin-left:0;margin-top:266.3pt;width:215.55pt;height:110.6pt;z-index:2516725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" filled="f" stroked="f">
                <v:textbox style="mso-fit-shape-to-text:t">
                  <w:txbxContent>
                    <w:p w14:paraId="3F1691BB" w14:textId="77777777" w:rsidR="008349EE" w:rsidRDefault="008349EE" w:rsidP="008349EE">
                      <w:pPr>
                        <w:jc w:val="center"/>
                      </w:pPr>
                      <w:r>
                        <w:t>Fig.</w:t>
                      </w:r>
                      <w:r>
                        <w:t>5</w:t>
                      </w:r>
                      <w:r>
                        <w:t xml:space="preserve"> Página </w:t>
                      </w:r>
                      <w:r>
                        <w:t xml:space="preserve">Inicial – 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Filme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AD0540E" wp14:editId="65357786">
            <wp:simplePos x="0" y="0"/>
            <wp:positionH relativeFrom="margin">
              <wp:posOffset>87326</wp:posOffset>
            </wp:positionH>
            <wp:positionV relativeFrom="paragraph">
              <wp:posOffset>591185</wp:posOffset>
            </wp:positionV>
            <wp:extent cx="5274310" cy="2571750"/>
            <wp:effectExtent l="152400" t="152400" r="364490" b="361950"/>
            <wp:wrapTight wrapText="bothSides">
              <wp:wrapPolygon edited="0">
                <wp:start x="312" y="-1280"/>
                <wp:lineTo x="-624" y="-960"/>
                <wp:lineTo x="-546" y="22240"/>
                <wp:lineTo x="780" y="24480"/>
                <wp:lineTo x="21610" y="24480"/>
                <wp:lineTo x="21688" y="24160"/>
                <wp:lineTo x="22937" y="22240"/>
                <wp:lineTo x="23015" y="1600"/>
                <wp:lineTo x="22078" y="-800"/>
                <wp:lineTo x="22000" y="-1280"/>
                <wp:lineTo x="312" y="-128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59AC1" w14:textId="77777777" w:rsidR="008349EE" w:rsidRPr="008349EE" w:rsidRDefault="008349EE" w:rsidP="008349EE"/>
    <w:p w14:paraId="107EB841" w14:textId="77777777" w:rsidR="008349EE" w:rsidRPr="008349EE" w:rsidRDefault="008349EE" w:rsidP="008349EE"/>
    <w:p w14:paraId="686F5CCB" w14:textId="77777777" w:rsidR="008349EE" w:rsidRPr="008349EE" w:rsidRDefault="008349EE" w:rsidP="008349EE"/>
    <w:p w14:paraId="1347C705" w14:textId="77777777" w:rsidR="008349EE" w:rsidRPr="008349EE" w:rsidRDefault="008349EE" w:rsidP="008349EE"/>
    <w:sectPr w:rsidR="008349EE" w:rsidRPr="008349EE" w:rsidSect="0089714F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A0DAA" w14:textId="77777777" w:rsidR="00C1213B" w:rsidRDefault="00C1213B" w:rsidP="00C6554A">
      <w:pPr>
        <w:spacing w:before="0" w:after="0" w:line="240" w:lineRule="auto"/>
      </w:pPr>
      <w:r>
        <w:separator/>
      </w:r>
    </w:p>
  </w:endnote>
  <w:endnote w:type="continuationSeparator" w:id="0">
    <w:p w14:paraId="0E7A6F3B" w14:textId="77777777" w:rsidR="00C1213B" w:rsidRDefault="00C1213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189A0" w14:textId="77777777" w:rsidR="002163EE" w:rsidRDefault="00ED7C44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89714F">
      <w:rPr>
        <w:noProof/>
        <w:lang w:bidi="pt-PT"/>
      </w:rPr>
      <w:t>1</w:t>
    </w:r>
    <w:r>
      <w:rPr>
        <w:lang w:bidi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D906D" w14:textId="77777777" w:rsidR="00C1213B" w:rsidRDefault="00C1213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A892205" w14:textId="77777777" w:rsidR="00C1213B" w:rsidRDefault="00C1213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DC90C56"/>
    <w:multiLevelType w:val="hybridMultilevel"/>
    <w:tmpl w:val="C9461180"/>
    <w:lvl w:ilvl="0" w:tplc="08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D04C53"/>
    <w:multiLevelType w:val="hybridMultilevel"/>
    <w:tmpl w:val="40B49F2A"/>
    <w:lvl w:ilvl="0" w:tplc="08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38D0A8F"/>
    <w:multiLevelType w:val="multilevel"/>
    <w:tmpl w:val="5EB4A7AE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800" w:hanging="1080"/>
      </w:pPr>
    </w:lvl>
    <w:lvl w:ilvl="4">
      <w:start w:val="1"/>
      <w:numFmt w:val="decimal"/>
      <w:isLgl/>
      <w:lvlText w:val="%1.%2.%3.%4.%5."/>
      <w:lvlJc w:val="left"/>
      <w:pPr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440"/>
      </w:pPr>
    </w:lvl>
    <w:lvl w:ilvl="6">
      <w:start w:val="1"/>
      <w:numFmt w:val="decimal"/>
      <w:isLgl/>
      <w:lvlText w:val="%1.%2.%3.%4.%5.%6.%7."/>
      <w:lvlJc w:val="left"/>
      <w:pPr>
        <w:ind w:left="324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</w:lvl>
    <w:lvl w:ilvl="8">
      <w:start w:val="1"/>
      <w:numFmt w:val="decimal"/>
      <w:isLgl/>
      <w:lvlText w:val="%1.%2.%3.%4.%5.%6.%7.%8.%9."/>
      <w:lvlJc w:val="left"/>
      <w:pPr>
        <w:ind w:left="4320" w:hanging="1800"/>
      </w:pPr>
    </w:lvl>
  </w:abstractNum>
  <w:abstractNum w:abstractNumId="16" w15:restartNumberingAfterBreak="0">
    <w:nsid w:val="550570CF"/>
    <w:multiLevelType w:val="hybridMultilevel"/>
    <w:tmpl w:val="7C3223D2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2473D7"/>
    <w:multiLevelType w:val="hybridMultilevel"/>
    <w:tmpl w:val="0B60B2AC"/>
    <w:lvl w:ilvl="0" w:tplc="08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4"/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219"/>
    <w:rsid w:val="002554CD"/>
    <w:rsid w:val="00293B83"/>
    <w:rsid w:val="002B4294"/>
    <w:rsid w:val="00333D0D"/>
    <w:rsid w:val="004116B5"/>
    <w:rsid w:val="0047603A"/>
    <w:rsid w:val="004C049F"/>
    <w:rsid w:val="005000E2"/>
    <w:rsid w:val="006A3CE7"/>
    <w:rsid w:val="00775E8D"/>
    <w:rsid w:val="007D5219"/>
    <w:rsid w:val="008349EE"/>
    <w:rsid w:val="0089714F"/>
    <w:rsid w:val="00A57AF5"/>
    <w:rsid w:val="00C1213B"/>
    <w:rsid w:val="00C6554A"/>
    <w:rsid w:val="00C72D33"/>
    <w:rsid w:val="00CA7033"/>
    <w:rsid w:val="00DB2E8C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082F59"/>
  <w15:chartTrackingRefBased/>
  <w15:docId w15:val="{C0C48943-C18C-4962-836B-25E8003C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9D3511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33D0D"/>
    <w:rPr>
      <w:rFonts w:asciiTheme="majorHAnsi" w:eastAsiaTheme="majorEastAsia" w:hAnsiTheme="majorHAnsi" w:cstheme="majorBidi"/>
      <w:color w:val="9D3511" w:themeColor="accent1" w:themeShade="BF"/>
      <w:sz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33D0D"/>
    <w:rPr>
      <w:rFonts w:asciiTheme="majorHAnsi" w:eastAsiaTheme="majorEastAsia" w:hAnsiTheme="majorHAnsi" w:cstheme="majorBidi"/>
      <w:caps/>
      <w:color w:val="9D3511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9D3511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9D3511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6554A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9D351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9D3511" w:themeColor="accent1" w:themeShade="BF"/>
        <w:bottom w:val="single" w:sz="4" w:space="10" w:color="9D3511" w:themeColor="accent1" w:themeShade="BF"/>
      </w:pBdr>
      <w:spacing w:before="360" w:after="360"/>
      <w:ind w:left="864" w:right="864"/>
      <w:jc w:val="center"/>
    </w:pPr>
    <w:rPr>
      <w:i/>
      <w:iCs/>
      <w:color w:val="9D351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9D3511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9D351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696464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9D3511" w:themeColor="accent1" w:themeShade="BF"/>
        <w:left w:val="single" w:sz="2" w:space="10" w:color="9D3511" w:themeColor="accent1" w:themeShade="BF"/>
        <w:bottom w:val="single" w:sz="2" w:space="10" w:color="9D3511" w:themeColor="accent1" w:themeShade="BF"/>
        <w:right w:val="single" w:sz="2" w:space="10" w:color="9D3511" w:themeColor="accent1" w:themeShade="BF"/>
      </w:pBdr>
      <w:ind w:left="1152" w:right="1152"/>
    </w:pPr>
    <w:rPr>
      <w:rFonts w:eastAsiaTheme="minorEastAsia"/>
      <w:i/>
      <w:iCs/>
      <w:color w:val="9D3511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9D3511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524733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554CD"/>
    <w:rPr>
      <w:rFonts w:asciiTheme="majorHAnsi" w:eastAsiaTheme="majorEastAsia" w:hAnsiTheme="majorHAnsi" w:cstheme="majorBidi"/>
      <w:color w:val="68230B" w:themeColor="accent1" w:themeShade="7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5219"/>
    <w:rPr>
      <w:color w:val="605E5C"/>
      <w:shd w:val="clear" w:color="auto" w:fill="E1DFDD"/>
    </w:rPr>
  </w:style>
  <w:style w:type="paragraph" w:customStyle="1" w:styleId="388D44C8B2C74A9885086ACB7745DF67">
    <w:name w:val="388D44C8B2C74A9885086ACB7745DF67"/>
    <w:rsid w:val="007D5219"/>
    <w:pPr>
      <w:spacing w:before="0" w:after="160" w:line="259" w:lineRule="auto"/>
    </w:pPr>
    <w:rPr>
      <w:rFonts w:eastAsiaTheme="minorEastAsia"/>
      <w:color w:val="auto"/>
      <w:lang w:eastAsia="pt-PT"/>
    </w:rPr>
  </w:style>
  <w:style w:type="paragraph" w:styleId="PargrafodaLista">
    <w:name w:val="List Paragraph"/>
    <w:basedOn w:val="Normal"/>
    <w:uiPriority w:val="34"/>
    <w:qFormat/>
    <w:rsid w:val="007D5219"/>
    <w:pPr>
      <w:spacing w:line="480" w:lineRule="auto"/>
      <w:ind w:left="720"/>
      <w:contextualSpacing/>
    </w:pPr>
    <w:rPr>
      <w:rFonts w:ascii="Calibri" w:hAnsi="Calibri"/>
    </w:rPr>
  </w:style>
  <w:style w:type="paragraph" w:styleId="Cabealhodondice">
    <w:name w:val="TOC Heading"/>
    <w:basedOn w:val="Ttulo1"/>
    <w:next w:val="Normal"/>
    <w:uiPriority w:val="39"/>
    <w:unhideWhenUsed/>
    <w:qFormat/>
    <w:rsid w:val="00C72D33"/>
    <w:pPr>
      <w:spacing w:before="240" w:after="0" w:line="259" w:lineRule="auto"/>
      <w:contextualSpacing w:val="0"/>
      <w:outlineLvl w:val="9"/>
    </w:pPr>
    <w:rPr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72D3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72D3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eep\AppData\Roaming\Microsoft\Templates\Relat&#243;rio%20para%20estudante%20com%20fotografia.dotx" TargetMode="External"/></Relationships>
</file>

<file path=word/theme/theme1.xml><?xml version="1.0" encoding="utf-8"?>
<a:theme xmlns:a="http://schemas.openxmlformats.org/drawingml/2006/main" name="Theme1">
  <a:themeElements>
    <a:clrScheme name="Vermelho-alaranjad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47CAD-E85E-4973-998C-72E664EDD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para estudante com fotografia.dotx</Template>
  <TotalTime>57</TotalTime>
  <Pages>1</Pages>
  <Words>487</Words>
  <Characters>2635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Grilo</dc:creator>
  <cp:keywords/>
  <dc:description/>
  <cp:lastModifiedBy>Pedro Rodrigo Xavier Pereira Grilo</cp:lastModifiedBy>
  <cp:revision>3</cp:revision>
  <cp:lastPrinted>2020-01-23T23:13:00Z</cp:lastPrinted>
  <dcterms:created xsi:type="dcterms:W3CDTF">2020-01-23T22:15:00Z</dcterms:created>
  <dcterms:modified xsi:type="dcterms:W3CDTF">2020-01-23T23:13:00Z</dcterms:modified>
</cp:coreProperties>
</file>